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CA16E3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Pr="00665F95" w:rsidRDefault="003D1B71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 w:rsidRPr="00665F95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440DA79E" wp14:editId="5E5DC57D">
                      <wp:extent cx="1810385" cy="1810385"/>
                      <wp:effectExtent l="0" t="0" r="0" b="0"/>
                      <wp:docPr id="3" name="Elipse 3" descr="foto de cara de muj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C3F0A" w:rsidRPr="00CA16E3" w:rsidRDefault="00DC3F0A" w:rsidP="00DC3F0A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40DA79E" id="Elipse 3" o:spid="_x0000_s1026" alt="foto de cara de mujer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" stroked="f" strokeweight="1pt">
                      <v:fill r:id="rId11" o:title="foto de cara de mujer" recolor="t" rotate="t" type="frame"/>
                      <v:stroke joinstyle="miter"/>
                      <v:textbox>
                        <w:txbxContent>
                          <w:p w:rsidR="00DC3F0A" w:rsidRPr="00CA16E3" w:rsidRDefault="00DC3F0A" w:rsidP="00DC3F0A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665F95" w:rsidRDefault="00391763" w:rsidP="00391763">
            <w:pPr>
              <w:pStyle w:val="Ttulo"/>
            </w:pPr>
            <w:r>
              <w:t xml:space="preserve">Oswaldo </w:t>
            </w:r>
            <w:r w:rsidR="003D1B71" w:rsidRPr="00665F95">
              <w:rPr>
                <w:lang w:bidi="es-ES"/>
              </w:rPr>
              <w:br/>
            </w:r>
            <w:proofErr w:type="spellStart"/>
            <w:r>
              <w:t>Suescun</w:t>
            </w:r>
            <w:proofErr w:type="spellEnd"/>
            <w:r>
              <w:t xml:space="preserve"> Acevedo</w:t>
            </w:r>
          </w:p>
        </w:tc>
      </w:tr>
      <w:tr w:rsidR="003D1B71" w:rsidRPr="00CA16E3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id w:val="1196195576"/>
              <w:placeholder>
                <w:docPart w:val="3C743E50A3FF405E8F26C3411EF1C432"/>
              </w:placeholder>
              <w:temporary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Experiencia</w:t>
                </w:r>
              </w:p>
            </w:sdtContent>
          </w:sdt>
          <w:p w:rsidR="003D1B71" w:rsidRPr="00665F95" w:rsidRDefault="00391763" w:rsidP="00665F95">
            <w:pPr>
              <w:spacing w:line="216" w:lineRule="auto"/>
            </w:pPr>
            <w:proofErr w:type="gramStart"/>
            <w:r>
              <w:t>Curso  de</w:t>
            </w:r>
            <w:proofErr w:type="gramEnd"/>
            <w:r>
              <w:t xml:space="preserve"> </w:t>
            </w:r>
            <w:proofErr w:type="spellStart"/>
            <w:r>
              <w:t>progamacion</w:t>
            </w:r>
            <w:proofErr w:type="spellEnd"/>
            <w:r>
              <w:t xml:space="preserve"> con </w:t>
            </w:r>
            <w:proofErr w:type="spellStart"/>
            <w:r>
              <w:t>rockwell</w:t>
            </w:r>
            <w:proofErr w:type="spellEnd"/>
            <w:r>
              <w:t xml:space="preserve"> automatización y bases de datos</w:t>
            </w:r>
          </w:p>
          <w:p w:rsidR="00391763" w:rsidRDefault="00391763" w:rsidP="00F20161">
            <w:pPr>
              <w:pStyle w:val="Ttulo2"/>
            </w:pPr>
          </w:p>
          <w:p w:rsidR="003D1B71" w:rsidRPr="00391763" w:rsidRDefault="00391763" w:rsidP="00391763">
            <w:pPr>
              <w:rPr>
                <w:color w:val="1E44BC" w:themeColor="accent6"/>
              </w:rPr>
            </w:pPr>
            <w:bookmarkStart w:id="0" w:name="_GoBack"/>
            <w:proofErr w:type="spellStart"/>
            <w:r w:rsidRPr="00391763">
              <w:rPr>
                <w:color w:val="1E44BC" w:themeColor="accent6"/>
              </w:rPr>
              <w:t>Formacion</w:t>
            </w:r>
            <w:proofErr w:type="spellEnd"/>
          </w:p>
          <w:bookmarkEnd w:id="0"/>
          <w:p w:rsidR="00391763" w:rsidRDefault="00391763" w:rsidP="00391763">
            <w:r>
              <w:t xml:space="preserve"> </w:t>
            </w:r>
          </w:p>
          <w:p w:rsidR="003D1B71" w:rsidRDefault="00391763" w:rsidP="00391763">
            <w:r>
              <w:t xml:space="preserve">Educación en el </w:t>
            </w:r>
            <w:proofErr w:type="spellStart"/>
            <w:r>
              <w:t>inem</w:t>
            </w:r>
            <w:proofErr w:type="spellEnd"/>
            <w:r>
              <w:t xml:space="preserve"> José </w:t>
            </w:r>
            <w:proofErr w:type="spellStart"/>
            <w:r>
              <w:t>felix</w:t>
            </w:r>
            <w:proofErr w:type="spellEnd"/>
            <w:r>
              <w:t xml:space="preserve"> de Restrepo</w:t>
            </w:r>
          </w:p>
          <w:p w:rsidR="00391763" w:rsidRDefault="00391763" w:rsidP="00391763"/>
          <w:p w:rsidR="00391763" w:rsidRDefault="00391763" w:rsidP="00391763">
            <w:r w:rsidRPr="00391763">
              <w:rPr>
                <w:color w:val="1E44BC" w:themeColor="accent6"/>
              </w:rPr>
              <w:t>Habilidades</w:t>
            </w:r>
          </w:p>
          <w:p w:rsidR="00391763" w:rsidRPr="00F20161" w:rsidRDefault="00391763" w:rsidP="00391763"/>
          <w:p w:rsidR="003D1B71" w:rsidRPr="00665F95" w:rsidRDefault="00391763" w:rsidP="00665F95">
            <w:pPr>
              <w:spacing w:line="216" w:lineRule="auto"/>
            </w:pPr>
            <w:r>
              <w:t xml:space="preserve">Amable, respetuoso y buen </w:t>
            </w:r>
            <w:proofErr w:type="spellStart"/>
            <w:r>
              <w:t>lider</w:t>
            </w:r>
            <w:proofErr w:type="spellEnd"/>
          </w:p>
          <w:p w:rsidR="003D1B71" w:rsidRPr="00665F95" w:rsidRDefault="003D1B71" w:rsidP="00665F95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3D1B71" w:rsidRPr="00CA16E3" w:rsidTr="003D1B71">
        <w:trPr>
          <w:trHeight w:val="1164"/>
        </w:trPr>
        <w:tc>
          <w:tcPr>
            <w:tcW w:w="720" w:type="dxa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54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E6896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8232E6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1645700282"/>
                <w:placeholder>
                  <w:docPart w:val="36EB4876AA64406FB47D2A4FF0978DDD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dirección]</w:t>
                </w:r>
              </w:sdtContent>
            </w:sdt>
          </w:p>
          <w:p w:rsidR="003D1B71" w:rsidRPr="00CA16E3" w:rsidRDefault="008232E6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-798381348"/>
                <w:placeholder>
                  <w:docPart w:val="3B8567389EC748789E8D134C1D2FCF39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[Ciudad, código postal]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24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994633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Cma4OQPNgAAIw0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8232E6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1701595270"/>
                <w:placeholder>
                  <w:docPart w:val="DBEB0F8CBF9A44A99961A3C19C7024D4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teléfono]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ACA79C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8232E6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-1997099910"/>
                <w:placeholder>
                  <w:docPart w:val="862579C53AD24634AA36C9E24B159721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correo electrónico]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74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E208E6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rPr>
              <w:lang w:val="es-ES_tradnl"/>
            </w:rPr>
            <w:id w:val="994223924"/>
            <w:placeholder>
              <w:docPart w:val="5215916DBD2A46E583A095E8BB1D728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12" w:type="dxa"/>
                <w:vAlign w:val="center"/>
              </w:tcPr>
              <w:p w:rsidR="003D1B71" w:rsidRPr="00CA16E3" w:rsidRDefault="003D1B71" w:rsidP="00380FD1">
                <w:pPr>
                  <w:pStyle w:val="Informacin"/>
                  <w:rPr>
                    <w:lang w:val="es-ES_tradnl"/>
                  </w:rPr>
                </w:pPr>
                <w:r w:rsidRPr="00CA16E3">
                  <w:rPr>
                    <w:lang w:val="es-ES_tradnl" w:bidi="es-ES"/>
                  </w:rPr>
                  <w:t>[</w:t>
                </w:r>
                <w:r w:rsidRPr="00CA16E3">
                  <w:rPr>
                    <w:rStyle w:val="Textodelmarcadordeposicin"/>
                    <w:color w:val="666666" w:themeColor="accent4"/>
                    <w:lang w:val="es-ES_tradnl" w:bidi="es-ES"/>
                  </w:rPr>
                  <w:t>Su sitio web]</w:t>
                </w:r>
              </w:p>
            </w:tc>
          </w:sdtContent>
        </w:sdt>
        <w:tc>
          <w:tcPr>
            <w:tcW w:w="423" w:type="dxa"/>
            <w:vMerge/>
          </w:tcPr>
          <w:p w:rsidR="003D1B71" w:rsidRPr="00CA16E3" w:rsidRDefault="003D1B71" w:rsidP="00A14C79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665F95">
        <w:trPr>
          <w:trHeight w:val="4071"/>
        </w:trPr>
        <w:tc>
          <w:tcPr>
            <w:tcW w:w="720" w:type="dxa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:rsidR="007F5B63" w:rsidRPr="00CA16E3" w:rsidRDefault="007F5B63" w:rsidP="006D79A8">
      <w:pPr>
        <w:pStyle w:val="Textoindependiente"/>
        <w:rPr>
          <w:lang w:val="es-ES_tradnl"/>
        </w:rPr>
      </w:pPr>
    </w:p>
    <w:sectPr w:rsidR="007F5B63" w:rsidRPr="00CA16E3" w:rsidSect="00665F95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2E6" w:rsidRDefault="008232E6" w:rsidP="00590471">
      <w:r>
        <w:separator/>
      </w:r>
    </w:p>
  </w:endnote>
  <w:endnote w:type="continuationSeparator" w:id="0">
    <w:p w:rsidR="008232E6" w:rsidRDefault="008232E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2E6" w:rsidRDefault="008232E6" w:rsidP="00590471">
      <w:r>
        <w:separator/>
      </w:r>
    </w:p>
  </w:footnote>
  <w:footnote w:type="continuationSeparator" w:id="0">
    <w:p w:rsidR="008232E6" w:rsidRDefault="008232E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Pr="00665F95" w:rsidRDefault="00310F17" w:rsidP="00060042">
    <w:pPr>
      <w:pStyle w:val="Textoindependiente"/>
    </w:pPr>
    <w:r w:rsidRPr="00CA16E3"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cx1="http://schemas.microsoft.com/office/drawing/2015/9/8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B70BF0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i4ssGAO/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V6TjmNtSCIxbNuj3cWm&#10;6EwIo2vpZANblZkTYGHpdbVqOOfjCH9SGPxUpVDFs4Otap5c3eF4mdiyBHvJJn6N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9bsH&#10;ouLLBgDv4CYADgAAAAAAAAAAAAAAAAAuAgAAZHJzL2Uyb0RvYy54bWxQSwECLQAUAAYACAAAACEA&#10;URLqK+IAAAAOAQAADwAAAAAAAAAAAAAAAAA8zgYAZHJzL2Rvd25yZXYueG1sUEsFBgAAAAAEAAQA&#10;8wAAAEv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763"/>
    <w:rsid w:val="00060042"/>
    <w:rsid w:val="0008685D"/>
    <w:rsid w:val="00090860"/>
    <w:rsid w:val="00112FD7"/>
    <w:rsid w:val="00150ABD"/>
    <w:rsid w:val="001946FC"/>
    <w:rsid w:val="00222466"/>
    <w:rsid w:val="00247254"/>
    <w:rsid w:val="0024753C"/>
    <w:rsid w:val="00251E1A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91763"/>
    <w:rsid w:val="003D1B71"/>
    <w:rsid w:val="003E73F9"/>
    <w:rsid w:val="004E158A"/>
    <w:rsid w:val="00565C77"/>
    <w:rsid w:val="0056708E"/>
    <w:rsid w:val="005801E5"/>
    <w:rsid w:val="00590471"/>
    <w:rsid w:val="005D01FA"/>
    <w:rsid w:val="00653E17"/>
    <w:rsid w:val="00665F95"/>
    <w:rsid w:val="006A08E8"/>
    <w:rsid w:val="006D79A8"/>
    <w:rsid w:val="0072353B"/>
    <w:rsid w:val="007575B6"/>
    <w:rsid w:val="007721CF"/>
    <w:rsid w:val="007B3C81"/>
    <w:rsid w:val="007D67CA"/>
    <w:rsid w:val="007E668F"/>
    <w:rsid w:val="007F5B63"/>
    <w:rsid w:val="00803A0A"/>
    <w:rsid w:val="008232E6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C07240"/>
    <w:rsid w:val="00C14078"/>
    <w:rsid w:val="00CA16E3"/>
    <w:rsid w:val="00CE1E3D"/>
    <w:rsid w:val="00D0373F"/>
    <w:rsid w:val="00D053FA"/>
    <w:rsid w:val="00DC3F0A"/>
    <w:rsid w:val="00E26AED"/>
    <w:rsid w:val="00E73AB8"/>
    <w:rsid w:val="00E90A60"/>
    <w:rsid w:val="00ED47F7"/>
    <w:rsid w:val="00EE7E09"/>
    <w:rsid w:val="00F0223C"/>
    <w:rsid w:val="00F20161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7E2CA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1clara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Curr&#237;culum%20v&#237;tae%20con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743E50A3FF405E8F26C3411EF1C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41E4E-7677-4AE6-BF75-18241CE79760}"/>
      </w:docPartPr>
      <w:docPartBody>
        <w:p w:rsidR="00000000" w:rsidRDefault="005806BE">
          <w:pPr>
            <w:pStyle w:val="3C743E50A3FF405E8F26C3411EF1C432"/>
          </w:pPr>
          <w:r w:rsidRPr="00AC6C7E">
            <w:rPr>
              <w:lang w:bidi="es-ES"/>
            </w:rPr>
            <w:t>Experiencia</w:t>
          </w:r>
        </w:p>
      </w:docPartBody>
    </w:docPart>
    <w:docPart>
      <w:docPartPr>
        <w:name w:val="36EB4876AA64406FB47D2A4FF0978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936AA-2F2B-41EA-9F6C-516A3A4112E9}"/>
      </w:docPartPr>
      <w:docPartBody>
        <w:p w:rsidR="00000000" w:rsidRDefault="005806BE">
          <w:pPr>
            <w:pStyle w:val="36EB4876AA64406FB47D2A4FF0978DDD"/>
          </w:pPr>
          <w:r w:rsidRPr="00CA16E3">
            <w:rPr>
              <w:lang w:val="es-ES_tradnl" w:bidi="es-ES"/>
            </w:rPr>
            <w:t>[Su dirección]</w:t>
          </w:r>
        </w:p>
      </w:docPartBody>
    </w:docPart>
    <w:docPart>
      <w:docPartPr>
        <w:name w:val="3B8567389EC748789E8D134C1D2FC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2373B-F4AE-4E6D-8214-5B0A064E711A}"/>
      </w:docPartPr>
      <w:docPartBody>
        <w:p w:rsidR="00000000" w:rsidRDefault="005806BE">
          <w:pPr>
            <w:pStyle w:val="3B8567389EC748789E8D134C1D2FCF39"/>
          </w:pPr>
          <w:r w:rsidRPr="00CA16E3">
            <w:rPr>
              <w:lang w:val="es-ES_tradnl" w:bidi="es-ES"/>
            </w:rPr>
            <w:t>[Ciudad, código postal]</w:t>
          </w:r>
        </w:p>
      </w:docPartBody>
    </w:docPart>
    <w:docPart>
      <w:docPartPr>
        <w:name w:val="DBEB0F8CBF9A44A99961A3C19C702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93991-B218-4D78-A661-49807229A8FC}"/>
      </w:docPartPr>
      <w:docPartBody>
        <w:p w:rsidR="00000000" w:rsidRDefault="005806BE">
          <w:pPr>
            <w:pStyle w:val="DBEB0F8CBF9A44A99961A3C19C7024D4"/>
          </w:pPr>
          <w:r w:rsidRPr="00CA16E3">
            <w:rPr>
              <w:lang w:val="es-ES_tradnl" w:bidi="es-ES"/>
            </w:rPr>
            <w:t>[Su teléfono]</w:t>
          </w:r>
        </w:p>
      </w:docPartBody>
    </w:docPart>
    <w:docPart>
      <w:docPartPr>
        <w:name w:val="862579C53AD24634AA36C9E24B159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7CD4D-E8FB-4F7F-A57C-CE84BA75049A}"/>
      </w:docPartPr>
      <w:docPartBody>
        <w:p w:rsidR="00000000" w:rsidRDefault="005806BE">
          <w:pPr>
            <w:pStyle w:val="862579C53AD24634AA36C9E24B159721"/>
          </w:pPr>
          <w:r w:rsidRPr="00CA16E3">
            <w:rPr>
              <w:lang w:val="es-ES_tradnl" w:bidi="es-ES"/>
            </w:rPr>
            <w:t>[Su correo electrónico]</w:t>
          </w:r>
        </w:p>
      </w:docPartBody>
    </w:docPart>
    <w:docPart>
      <w:docPartPr>
        <w:name w:val="5215916DBD2A46E583A095E8BB1D7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941C-E4B5-4BBD-BCBA-93C619F48EF6}"/>
      </w:docPartPr>
      <w:docPartBody>
        <w:p w:rsidR="00000000" w:rsidRDefault="005806BE">
          <w:pPr>
            <w:pStyle w:val="5215916DBD2A46E583A095E8BB1D7289"/>
          </w:pPr>
          <w:r w:rsidRPr="00CA16E3">
            <w:rPr>
              <w:lang w:val="es-ES_tradnl" w:bidi="es-ES"/>
            </w:rPr>
            <w:t>[</w:t>
          </w:r>
          <w:r w:rsidRPr="00CA16E3">
            <w:rPr>
              <w:rStyle w:val="Textodelmarcadordeposicin"/>
              <w:color w:val="FFC000" w:themeColor="accent4"/>
              <w:lang w:val="es-ES_tradnl" w:bidi="es-ES"/>
            </w:rPr>
            <w:t>Su sitio web]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BE"/>
    <w:rsid w:val="0058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ACE1038761F4F0F99C8B6392508A0FF">
    <w:name w:val="3ACE1038761F4F0F99C8B6392508A0FF"/>
  </w:style>
  <w:style w:type="paragraph" w:customStyle="1" w:styleId="653A33B8E5BD4DB9B1FCB1281BC8D23E">
    <w:name w:val="653A33B8E5BD4DB9B1FCB1281BC8D23E"/>
  </w:style>
  <w:style w:type="paragraph" w:customStyle="1" w:styleId="3C743E50A3FF405E8F26C3411EF1C432">
    <w:name w:val="3C743E50A3FF405E8F26C3411EF1C432"/>
  </w:style>
  <w:style w:type="paragraph" w:customStyle="1" w:styleId="5E01104F6898447BB72E6C45D3DBD6D5">
    <w:name w:val="5E01104F6898447BB72E6C45D3DBD6D5"/>
  </w:style>
  <w:style w:type="paragraph" w:customStyle="1" w:styleId="3679484B8C9D40AEB58B356823148893">
    <w:name w:val="3679484B8C9D40AEB58B356823148893"/>
  </w:style>
  <w:style w:type="paragraph" w:customStyle="1" w:styleId="400181A82D314F11A6ADF86944D00D0F">
    <w:name w:val="400181A82D314F11A6ADF86944D00D0F"/>
  </w:style>
  <w:style w:type="paragraph" w:customStyle="1" w:styleId="5978525A83924FBDBA62751396103EB5">
    <w:name w:val="5978525A83924FBDBA62751396103EB5"/>
  </w:style>
  <w:style w:type="paragraph" w:customStyle="1" w:styleId="CC6926E328AC47F6B6A47EA3C06711DC">
    <w:name w:val="CC6926E328AC47F6B6A47EA3C06711DC"/>
  </w:style>
  <w:style w:type="paragraph" w:customStyle="1" w:styleId="4C4FB8B3977843A5A64BBFB226FD7BF6">
    <w:name w:val="4C4FB8B3977843A5A64BBFB226FD7BF6"/>
  </w:style>
  <w:style w:type="paragraph" w:customStyle="1" w:styleId="FFDD850AE9374DA1B73964285D12C7EC">
    <w:name w:val="FFDD850AE9374DA1B73964285D12C7EC"/>
  </w:style>
  <w:style w:type="paragraph" w:customStyle="1" w:styleId="05D1BD5FDA99449DAA6CFDBE020A0255">
    <w:name w:val="05D1BD5FDA99449DAA6CFDBE020A0255"/>
  </w:style>
  <w:style w:type="paragraph" w:customStyle="1" w:styleId="BB29A5F3187240A3963107D9F5340F01">
    <w:name w:val="BB29A5F3187240A3963107D9F5340F01"/>
  </w:style>
  <w:style w:type="paragraph" w:customStyle="1" w:styleId="63917B09E10F4E9791D36F448C76E8F7">
    <w:name w:val="63917B09E10F4E9791D36F448C76E8F7"/>
  </w:style>
  <w:style w:type="paragraph" w:customStyle="1" w:styleId="42F060B2836A495BB8DF17C567ABE494">
    <w:name w:val="42F060B2836A495BB8DF17C567ABE494"/>
  </w:style>
  <w:style w:type="paragraph" w:customStyle="1" w:styleId="11396ADCEEDE4DB9A27EE4A42B45C70D">
    <w:name w:val="11396ADCEEDE4DB9A27EE4A42B45C70D"/>
  </w:style>
  <w:style w:type="paragraph" w:customStyle="1" w:styleId="8727F05DBCF1490CAE5DD87115837AD1">
    <w:name w:val="8727F05DBCF1490CAE5DD87115837AD1"/>
  </w:style>
  <w:style w:type="paragraph" w:customStyle="1" w:styleId="78021D956BEC41CD98B39E794D1F8151">
    <w:name w:val="78021D956BEC41CD98B39E794D1F8151"/>
  </w:style>
  <w:style w:type="paragraph" w:customStyle="1" w:styleId="E9EA70389FB343AEAB41683E701122CE">
    <w:name w:val="E9EA70389FB343AEAB41683E701122CE"/>
  </w:style>
  <w:style w:type="paragraph" w:customStyle="1" w:styleId="4E2EE4124F7349508B33C9771AC5236D">
    <w:name w:val="4E2EE4124F7349508B33C9771AC5236D"/>
  </w:style>
  <w:style w:type="paragraph" w:customStyle="1" w:styleId="32E61DF2632944DF87F292023A96E223">
    <w:name w:val="32E61DF2632944DF87F292023A96E223"/>
  </w:style>
  <w:style w:type="paragraph" w:customStyle="1" w:styleId="E7F40495673B4F6C9F7B7A5A9C20ED2C">
    <w:name w:val="E7F40495673B4F6C9F7B7A5A9C20ED2C"/>
  </w:style>
  <w:style w:type="paragraph" w:customStyle="1" w:styleId="40BFAE442FC74E90A29DB1BDFB972C48">
    <w:name w:val="40BFAE442FC74E90A29DB1BDFB972C48"/>
  </w:style>
  <w:style w:type="paragraph" w:customStyle="1" w:styleId="1C73537516294403AF2D910EA822F681">
    <w:name w:val="1C73537516294403AF2D910EA822F681"/>
  </w:style>
  <w:style w:type="paragraph" w:customStyle="1" w:styleId="3503215F5CB346DEAAEE8AD31836D1E9">
    <w:name w:val="3503215F5CB346DEAAEE8AD31836D1E9"/>
  </w:style>
  <w:style w:type="paragraph" w:customStyle="1" w:styleId="02144E90A867434091FC8E6B861094E0">
    <w:name w:val="02144E90A867434091FC8E6B861094E0"/>
  </w:style>
  <w:style w:type="paragraph" w:customStyle="1" w:styleId="01FC6EBCC8C14A19BE2DD8C410846AFC">
    <w:name w:val="01FC6EBCC8C14A19BE2DD8C410846AFC"/>
  </w:style>
  <w:style w:type="paragraph" w:customStyle="1" w:styleId="32B7EFD84F3E4480965CAB63E04CDE36">
    <w:name w:val="32B7EFD84F3E4480965CAB63E04CDE36"/>
  </w:style>
  <w:style w:type="paragraph" w:customStyle="1" w:styleId="570F31732608499781D03C3EA883322E">
    <w:name w:val="570F31732608499781D03C3EA883322E"/>
  </w:style>
  <w:style w:type="paragraph" w:customStyle="1" w:styleId="A48961ECEEBF4AA4A7024AA6F4764111">
    <w:name w:val="A48961ECEEBF4AA4A7024AA6F4764111"/>
  </w:style>
  <w:style w:type="paragraph" w:customStyle="1" w:styleId="36EB4876AA64406FB47D2A4FF0978DDD">
    <w:name w:val="36EB4876AA64406FB47D2A4FF0978DDD"/>
  </w:style>
  <w:style w:type="paragraph" w:customStyle="1" w:styleId="3B8567389EC748789E8D134C1D2FCF39">
    <w:name w:val="3B8567389EC748789E8D134C1D2FCF39"/>
  </w:style>
  <w:style w:type="paragraph" w:customStyle="1" w:styleId="DBEB0F8CBF9A44A99961A3C19C7024D4">
    <w:name w:val="DBEB0F8CBF9A44A99961A3C19C7024D4"/>
  </w:style>
  <w:style w:type="paragraph" w:customStyle="1" w:styleId="862579C53AD24634AA36C9E24B159721">
    <w:name w:val="862579C53AD24634AA36C9E24B159721"/>
  </w:style>
  <w:style w:type="character" w:styleId="Textodelmarcadordeposicin">
    <w:name w:val="Placeholder Text"/>
    <w:basedOn w:val="Fuentedeprrafopredeter"/>
    <w:uiPriority w:val="99"/>
    <w:semiHidden/>
    <w:rPr>
      <w:rFonts w:ascii="Calibri" w:hAnsi="Calibri" w:cs="Calibri"/>
      <w:color w:val="808080"/>
    </w:rPr>
  </w:style>
  <w:style w:type="paragraph" w:customStyle="1" w:styleId="5215916DBD2A46E583A095E8BB1D7289">
    <w:name w:val="5215916DBD2A46E583A095E8BB1D72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2025-11-14T16:16:00Z</dcterms:created>
  <dcterms:modified xsi:type="dcterms:W3CDTF">2025-11-14T16:22:00Z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